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Ind w:w="-14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Content layout table"/>
      </w:tblPr>
      <w:tblGrid>
        <w:gridCol w:w="965"/>
        <w:gridCol w:w="518"/>
        <w:gridCol w:w="8581"/>
      </w:tblGrid>
      <w:tr w:rsidR="008811D8" w14:paraId="3977758D" w14:textId="77777777">
        <w:tc>
          <w:tcPr>
            <w:tcW w:w="965" w:type="dxa"/>
            <w:shd w:val="clear" w:color="auto" w:fill="3A3A3A" w:themeFill="text2"/>
          </w:tcPr>
          <w:p w14:paraId="41E0FD25" w14:textId="77777777" w:rsidR="008811D8" w:rsidRDefault="008811D8">
            <w:pPr>
              <w:spacing w:before="260"/>
            </w:pPr>
          </w:p>
        </w:tc>
        <w:tc>
          <w:tcPr>
            <w:tcW w:w="518" w:type="dxa"/>
          </w:tcPr>
          <w:p w14:paraId="6F5C5B17" w14:textId="77777777" w:rsidR="008811D8" w:rsidRDefault="008811D8">
            <w:pPr>
              <w:spacing w:before="260"/>
            </w:pPr>
          </w:p>
        </w:tc>
        <w:tc>
          <w:tcPr>
            <w:tcW w:w="8581" w:type="dxa"/>
          </w:tcPr>
          <w:p w14:paraId="451F7BB7" w14:textId="238E37BE" w:rsidR="008811D8" w:rsidRDefault="00DB147E">
            <w:pPr>
              <w:pStyle w:val="Titre"/>
            </w:pPr>
            <w:r>
              <w:t>Soumission 1</w:t>
            </w:r>
          </w:p>
          <w:p w14:paraId="63D9E6C8" w14:textId="09E9E154" w:rsidR="008811D8" w:rsidRDefault="00DB147E">
            <w:pPr>
              <w:pStyle w:val="Sous-titre"/>
            </w:pPr>
            <w:r>
              <w:t xml:space="preserve">Travail d’analyse </w:t>
            </w:r>
            <w:proofErr w:type="spellStart"/>
            <w:r w:rsidR="00120B8F">
              <w:t>Database</w:t>
            </w:r>
            <w:proofErr w:type="spellEnd"/>
          </w:p>
        </w:tc>
      </w:tr>
    </w:tbl>
    <w:p w14:paraId="36E57578" w14:textId="3950A00F" w:rsidR="008811D8" w:rsidRDefault="008811D8">
      <w:pPr>
        <w:pStyle w:val="Date"/>
      </w:pPr>
    </w:p>
    <w:p w14:paraId="1BD84EDE" w14:textId="43B3263D" w:rsidR="008811D8" w:rsidRDefault="00120B8F">
      <w:pPr>
        <w:pStyle w:val="Titre1"/>
      </w:pPr>
      <w:r>
        <w:t>DATABASE MODELS</w:t>
      </w:r>
    </w:p>
    <w:p w14:paraId="01AE3073" w14:textId="28A04DBC" w:rsidR="00F44DC3" w:rsidRDefault="00F44DC3" w:rsidP="00F44DC3"/>
    <w:p w14:paraId="51425233" w14:textId="3F7F3082" w:rsidR="00F44DC3" w:rsidRDefault="00F44DC3" w:rsidP="00F44DC3">
      <w:r>
        <w:t>[</w:t>
      </w:r>
    </w:p>
    <w:p w14:paraId="6E7E0893" w14:textId="0D74B376" w:rsidR="00F44DC3" w:rsidRDefault="00F44DC3" w:rsidP="00F44DC3">
      <w:r>
        <w:t>//----------------USERS----------------//</w:t>
      </w:r>
    </w:p>
    <w:p w14:paraId="741BEE8E" w14:textId="77777777" w:rsidR="00F44DC3" w:rsidRDefault="00F44DC3" w:rsidP="00F44DC3">
      <w:r>
        <w:t xml:space="preserve">/** </w:t>
      </w:r>
      <w:proofErr w:type="spellStart"/>
      <w:r>
        <w:t>existing</w:t>
      </w:r>
      <w:proofErr w:type="spellEnd"/>
      <w:r>
        <w:t xml:space="preserve"> user **/</w:t>
      </w:r>
    </w:p>
    <w:p w14:paraId="6E9BA0DD" w14:textId="77777777" w:rsidR="00F44DC3" w:rsidRDefault="00F44DC3" w:rsidP="00F44DC3">
      <w:r>
        <w:t>{</w:t>
      </w:r>
    </w:p>
    <w:p w14:paraId="6377320C" w14:textId="77777777" w:rsidR="00F44DC3" w:rsidRDefault="00F44DC3" w:rsidP="00F44DC3">
      <w:r>
        <w:t xml:space="preserve">    "id" : 1,</w:t>
      </w:r>
    </w:p>
    <w:p w14:paraId="6EC7E89F" w14:textId="77777777" w:rsidR="00F44DC3" w:rsidRDefault="00F44DC3" w:rsidP="00F44DC3">
      <w:r>
        <w:t xml:space="preserve">    "</w:t>
      </w:r>
      <w:proofErr w:type="spellStart"/>
      <w:r>
        <w:t>username</w:t>
      </w:r>
      <w:proofErr w:type="spellEnd"/>
      <w:r>
        <w:t>" : "</w:t>
      </w:r>
      <w:proofErr w:type="spellStart"/>
      <w:r>
        <w:t>Sho</w:t>
      </w:r>
      <w:proofErr w:type="spellEnd"/>
      <w:r>
        <w:t>",</w:t>
      </w:r>
    </w:p>
    <w:p w14:paraId="06341C0B" w14:textId="77777777" w:rsidR="00F44DC3" w:rsidRDefault="00F44DC3" w:rsidP="00F44DC3">
      <w:r>
        <w:t xml:space="preserve">    "</w:t>
      </w:r>
      <w:proofErr w:type="spellStart"/>
      <w:r>
        <w:t>password</w:t>
      </w:r>
      <w:proofErr w:type="spellEnd"/>
      <w:r>
        <w:t>" : "$2b$10$T9UMz6TVBuvWBkT.n5Uys.TwZm5NkYOfTz4c6o.prAqTRG5j35q6a",</w:t>
      </w:r>
    </w:p>
    <w:p w14:paraId="18248447" w14:textId="77777777" w:rsidR="00F44DC3" w:rsidRDefault="00F44DC3" w:rsidP="00F44DC3">
      <w:r>
        <w:t xml:space="preserve">    "</w:t>
      </w:r>
      <w:proofErr w:type="spellStart"/>
      <w:r>
        <w:t>firstName</w:t>
      </w:r>
      <w:proofErr w:type="spellEnd"/>
      <w:r>
        <w:t>" : "Shoni",</w:t>
      </w:r>
    </w:p>
    <w:p w14:paraId="4BF346B3" w14:textId="77777777" w:rsidR="00F44DC3" w:rsidRDefault="00F44DC3" w:rsidP="00F44DC3">
      <w:r>
        <w:t xml:space="preserve">    "</w:t>
      </w:r>
      <w:proofErr w:type="spellStart"/>
      <w:r>
        <w:t>lastName</w:t>
      </w:r>
      <w:proofErr w:type="spellEnd"/>
      <w:r>
        <w:t>" : "Yawo",</w:t>
      </w:r>
    </w:p>
    <w:p w14:paraId="4EEC0FA0" w14:textId="77777777" w:rsidR="00F44DC3" w:rsidRDefault="00F44DC3" w:rsidP="00F44DC3">
      <w:r>
        <w:t xml:space="preserve">    </w:t>
      </w:r>
      <w:proofErr w:type="gramStart"/>
      <w:r>
        <w:t>"email"</w:t>
      </w:r>
      <w:proofErr w:type="gramEnd"/>
      <w:r>
        <w:t xml:space="preserve"> : "shoni888yawo@hotmail.com",</w:t>
      </w:r>
    </w:p>
    <w:p w14:paraId="51205BB8" w14:textId="77777777" w:rsidR="00F44DC3" w:rsidRDefault="00F44DC3" w:rsidP="00F44DC3">
      <w:r>
        <w:t xml:space="preserve">    "</w:t>
      </w:r>
      <w:proofErr w:type="spellStart"/>
      <w:r>
        <w:t>role</w:t>
      </w:r>
      <w:proofErr w:type="spellEnd"/>
      <w:r>
        <w:t>" : "</w:t>
      </w:r>
      <w:proofErr w:type="spellStart"/>
      <w:r>
        <w:t>player</w:t>
      </w:r>
      <w:proofErr w:type="spellEnd"/>
      <w:r>
        <w:t>",</w:t>
      </w:r>
    </w:p>
    <w:p w14:paraId="616B7F94" w14:textId="77777777" w:rsidR="00F44DC3" w:rsidRPr="00F44DC3" w:rsidRDefault="00F44DC3" w:rsidP="00F44DC3">
      <w:pPr>
        <w:rPr>
          <w:lang w:val="nl-BE"/>
        </w:rPr>
      </w:pPr>
      <w:r>
        <w:t xml:space="preserve">    </w:t>
      </w:r>
      <w:r w:rsidRPr="00F44DC3">
        <w:rPr>
          <w:lang w:val="nl-BE"/>
        </w:rPr>
        <w:t>"status" : "active",</w:t>
      </w:r>
    </w:p>
    <w:p w14:paraId="740A338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"teamId" : 1,</w:t>
      </w:r>
    </w:p>
    <w:p w14:paraId="46675E97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"created" : "2020-12-07",</w:t>
      </w:r>
    </w:p>
    <w:p w14:paraId="06A4A8A4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"updated" : "2020-12-07"</w:t>
      </w:r>
    </w:p>
    <w:p w14:paraId="75E650A0" w14:textId="77777777" w:rsidR="00F44DC3" w:rsidRDefault="00F44DC3" w:rsidP="00F44DC3">
      <w:r>
        <w:t>},</w:t>
      </w:r>
    </w:p>
    <w:p w14:paraId="1FAFFB0B" w14:textId="77777777" w:rsidR="00F44DC3" w:rsidRDefault="00F44DC3" w:rsidP="00F44DC3"/>
    <w:p w14:paraId="3D3EA4A5" w14:textId="77777777" w:rsidR="00F44DC3" w:rsidRDefault="00F44DC3" w:rsidP="00F44DC3">
      <w:r>
        <w:t xml:space="preserve">/** </w:t>
      </w:r>
      <w:proofErr w:type="spellStart"/>
      <w:r>
        <w:t>creating</w:t>
      </w:r>
      <w:proofErr w:type="spellEnd"/>
      <w:r>
        <w:t xml:space="preserve"> a new user **/</w:t>
      </w:r>
    </w:p>
    <w:p w14:paraId="273F2B01" w14:textId="77777777" w:rsidR="00F44DC3" w:rsidRDefault="00F44DC3" w:rsidP="00F44DC3">
      <w:r>
        <w:t>{</w:t>
      </w:r>
    </w:p>
    <w:p w14:paraId="3D618FC4" w14:textId="77777777" w:rsidR="00F44DC3" w:rsidRDefault="00F44DC3" w:rsidP="00F44DC3">
      <w:r>
        <w:t xml:space="preserve">    "</w:t>
      </w:r>
      <w:proofErr w:type="spellStart"/>
      <w:r>
        <w:t>username</w:t>
      </w:r>
      <w:proofErr w:type="spellEnd"/>
      <w:r>
        <w:t>" : "</w:t>
      </w:r>
      <w:proofErr w:type="spellStart"/>
      <w:r>
        <w:t>Martian</w:t>
      </w:r>
      <w:proofErr w:type="spellEnd"/>
      <w:r>
        <w:t>",</w:t>
      </w:r>
    </w:p>
    <w:p w14:paraId="62D53A34" w14:textId="77777777" w:rsidR="00F44DC3" w:rsidRPr="00F44DC3" w:rsidRDefault="00F44DC3" w:rsidP="00F44DC3">
      <w:pPr>
        <w:rPr>
          <w:lang w:val="nl-BE"/>
        </w:rPr>
      </w:pPr>
      <w:r>
        <w:t xml:space="preserve">    </w:t>
      </w:r>
      <w:r w:rsidRPr="00F44DC3">
        <w:rPr>
          <w:lang w:val="nl-BE"/>
        </w:rPr>
        <w:t>"password" : "fg518rg184f1dg481sf54g1",</w:t>
      </w:r>
    </w:p>
    <w:p w14:paraId="2926BB3A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"firstName" : "Marvin",</w:t>
      </w:r>
    </w:p>
    <w:p w14:paraId="4DE96DD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"lastName" : "Christoph",</w:t>
      </w:r>
    </w:p>
    <w:p w14:paraId="0F27E624" w14:textId="77777777" w:rsidR="00F44DC3" w:rsidRDefault="00F44DC3" w:rsidP="00F44DC3">
      <w:r w:rsidRPr="00F44DC3">
        <w:rPr>
          <w:lang w:val="nl-BE"/>
        </w:rPr>
        <w:t xml:space="preserve">    </w:t>
      </w:r>
      <w:proofErr w:type="gramStart"/>
      <w:r>
        <w:t>"email"</w:t>
      </w:r>
      <w:proofErr w:type="gramEnd"/>
      <w:r>
        <w:t xml:space="preserve"> : "marvinchristoph444@gmail.com"</w:t>
      </w:r>
    </w:p>
    <w:p w14:paraId="08B4B16C" w14:textId="77777777" w:rsidR="00F44DC3" w:rsidRDefault="00F44DC3" w:rsidP="00F44DC3">
      <w:r>
        <w:t>},</w:t>
      </w:r>
    </w:p>
    <w:p w14:paraId="17073482" w14:textId="77777777" w:rsidR="00F44DC3" w:rsidRDefault="00F44DC3" w:rsidP="00F44DC3"/>
    <w:p w14:paraId="0A762284" w14:textId="77777777" w:rsidR="00F44DC3" w:rsidRDefault="00F44DC3" w:rsidP="00F44DC3">
      <w:r>
        <w:t>/** short user **/</w:t>
      </w:r>
    </w:p>
    <w:p w14:paraId="7116D9C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14AD6723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"id" : 1,</w:t>
      </w:r>
    </w:p>
    <w:p w14:paraId="5B5A53E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"firstName" : "Shoni",</w:t>
      </w:r>
    </w:p>
    <w:p w14:paraId="33518283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"lastName" : "Yawo"</w:t>
      </w:r>
    </w:p>
    <w:p w14:paraId="59089AE7" w14:textId="77777777" w:rsidR="00F44DC3" w:rsidRDefault="00F44DC3" w:rsidP="00F44DC3">
      <w:r>
        <w:t>},</w:t>
      </w:r>
    </w:p>
    <w:p w14:paraId="3A2B7C6A" w14:textId="220A4020" w:rsidR="00120B8F" w:rsidRDefault="00120B8F">
      <w:r>
        <w:br w:type="page"/>
      </w:r>
    </w:p>
    <w:p w14:paraId="7E4AD221" w14:textId="77777777" w:rsidR="00F44DC3" w:rsidRDefault="00F44DC3" w:rsidP="00F44DC3"/>
    <w:p w14:paraId="3150C8F3" w14:textId="77777777" w:rsidR="00F44DC3" w:rsidRDefault="00F44DC3" w:rsidP="00F44DC3">
      <w:r>
        <w:t>//----------------GAMES----------------//</w:t>
      </w:r>
    </w:p>
    <w:p w14:paraId="0339CEF9" w14:textId="77777777" w:rsidR="00F44DC3" w:rsidRDefault="00F44DC3" w:rsidP="00F44DC3"/>
    <w:p w14:paraId="5BC5DEE0" w14:textId="77777777" w:rsidR="00F44DC3" w:rsidRDefault="00F44DC3" w:rsidP="00F44DC3">
      <w:r>
        <w:t xml:space="preserve">/** A </w:t>
      </w:r>
      <w:proofErr w:type="spellStart"/>
      <w:r>
        <w:t>game</w:t>
      </w:r>
      <w:proofErr w:type="spellEnd"/>
      <w:r>
        <w:t xml:space="preserve"> **/</w:t>
      </w:r>
    </w:p>
    <w:p w14:paraId="51042EF6" w14:textId="77777777" w:rsidR="00F44DC3" w:rsidRDefault="00F44DC3" w:rsidP="00F44DC3">
      <w:r>
        <w:t>{</w:t>
      </w:r>
    </w:p>
    <w:p w14:paraId="288A8051" w14:textId="77777777" w:rsidR="00F44DC3" w:rsidRDefault="00F44DC3" w:rsidP="00F44DC3">
      <w:r>
        <w:t xml:space="preserve">    "id" : 1,</w:t>
      </w:r>
    </w:p>
    <w:p w14:paraId="64695AF2" w14:textId="77777777" w:rsidR="00F44DC3" w:rsidRDefault="00F44DC3" w:rsidP="00F44DC3">
      <w:r>
        <w:t xml:space="preserve">    "</w:t>
      </w:r>
      <w:proofErr w:type="spellStart"/>
      <w:r>
        <w:t>status</w:t>
      </w:r>
      <w:proofErr w:type="spellEnd"/>
      <w:r>
        <w:t>" : "</w:t>
      </w:r>
      <w:proofErr w:type="spellStart"/>
      <w:r>
        <w:t>finished</w:t>
      </w:r>
      <w:proofErr w:type="spellEnd"/>
      <w:r>
        <w:t>",</w:t>
      </w:r>
    </w:p>
    <w:p w14:paraId="38D2E69B" w14:textId="77777777" w:rsidR="00F44DC3" w:rsidRPr="00F44DC3" w:rsidRDefault="00F44DC3" w:rsidP="00F44DC3">
      <w:pPr>
        <w:rPr>
          <w:lang w:val="nl-BE"/>
        </w:rPr>
      </w:pPr>
      <w:r>
        <w:t xml:space="preserve">    </w:t>
      </w:r>
      <w:r w:rsidRPr="00F44DC3">
        <w:rPr>
          <w:lang w:val="nl-BE"/>
        </w:rPr>
        <w:t>"fieldId" : "1",</w:t>
      </w:r>
    </w:p>
    <w:p w14:paraId="0DE5A95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"refereeId" : "10",</w:t>
      </w:r>
    </w:p>
    <w:p w14:paraId="3E9E511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"homeTeamId" : "1",</w:t>
      </w:r>
    </w:p>
    <w:p w14:paraId="5A98A03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"awayTeamId" : "2",</w:t>
      </w:r>
    </w:p>
    <w:p w14:paraId="2C4729CF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"date" : "24-03-2026",</w:t>
      </w:r>
    </w:p>
    <w:p w14:paraId="411BBD2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"scoreTeamHome" : 25,</w:t>
      </w:r>
    </w:p>
    <w:p w14:paraId="60341133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"scoreTeamAway" : 23,</w:t>
      </w:r>
    </w:p>
    <w:p w14:paraId="4884CCC9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"created" : "2020-12-07",</w:t>
      </w:r>
    </w:p>
    <w:p w14:paraId="29B10D2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"updated" : "2020-12-07"</w:t>
      </w:r>
    </w:p>
    <w:p w14:paraId="4C13BEDF" w14:textId="176C3945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},</w:t>
      </w:r>
    </w:p>
    <w:p w14:paraId="2C8E3F03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/** creating a new game **/</w:t>
      </w:r>
    </w:p>
    <w:p w14:paraId="6814334C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6A00E95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"status" : "created",</w:t>
      </w:r>
    </w:p>
    <w:p w14:paraId="400381D2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"field" : "2",</w:t>
      </w:r>
    </w:p>
    <w:p w14:paraId="6198345F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"refereeId" : "20",</w:t>
      </w:r>
    </w:p>
    <w:p w14:paraId="271E0D9C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"homeTeamId" : "2",</w:t>
      </w:r>
    </w:p>
    <w:p w14:paraId="46FCDF2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"awayTeamId" : "1"</w:t>
      </w:r>
    </w:p>
    <w:p w14:paraId="6E08DD7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},</w:t>
      </w:r>
    </w:p>
    <w:p w14:paraId="6523F378" w14:textId="77777777" w:rsidR="00F44DC3" w:rsidRPr="00F44DC3" w:rsidRDefault="00F44DC3" w:rsidP="00F44DC3">
      <w:pPr>
        <w:rPr>
          <w:lang w:val="nl-BE"/>
        </w:rPr>
      </w:pPr>
    </w:p>
    <w:p w14:paraId="2F401E1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//----------------TEAMS----------------//</w:t>
      </w:r>
    </w:p>
    <w:p w14:paraId="49CEDD27" w14:textId="77777777" w:rsidR="00F44DC3" w:rsidRPr="00F44DC3" w:rsidRDefault="00F44DC3" w:rsidP="00F44DC3">
      <w:pPr>
        <w:rPr>
          <w:lang w:val="nl-BE"/>
        </w:rPr>
      </w:pPr>
    </w:p>
    <w:p w14:paraId="2006EC9F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/** A team **/</w:t>
      </w:r>
    </w:p>
    <w:p w14:paraId="44B0663B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3E4EB07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"id" : "1",</w:t>
      </w:r>
    </w:p>
    <w:p w14:paraId="6BD38BB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"name" : "USAFV",</w:t>
      </w:r>
    </w:p>
    <w:p w14:paraId="2DA3827C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"sport" : "Volleyball",</w:t>
      </w:r>
    </w:p>
    <w:p w14:paraId="74D19FE4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"trainerId" : 1,</w:t>
      </w:r>
    </w:p>
    <w:p w14:paraId="28EFEDA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"created" : "2020-12-07",</w:t>
      </w:r>
    </w:p>
    <w:p w14:paraId="177D1B3A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"updated" : "2020-12-07"</w:t>
      </w:r>
    </w:p>
    <w:p w14:paraId="358A47B4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},</w:t>
      </w:r>
    </w:p>
    <w:p w14:paraId="14ED90BF" w14:textId="77777777" w:rsidR="00F44DC3" w:rsidRPr="00F44DC3" w:rsidRDefault="00F44DC3" w:rsidP="00F44DC3">
      <w:pPr>
        <w:rPr>
          <w:lang w:val="nl-BE"/>
        </w:rPr>
      </w:pPr>
    </w:p>
    <w:p w14:paraId="78D6A662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/** creating new team **/</w:t>
      </w:r>
    </w:p>
    <w:p w14:paraId="5DB9E3E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3F680654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"name" : "CDC",</w:t>
      </w:r>
    </w:p>
    <w:p w14:paraId="14C7AB52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"sport" : "Volleyball",</w:t>
      </w:r>
    </w:p>
    <w:p w14:paraId="4B04245B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"trainerId" : 2  </w:t>
      </w:r>
    </w:p>
    <w:p w14:paraId="78F3A06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},</w:t>
      </w:r>
    </w:p>
    <w:p w14:paraId="355D9E75" w14:textId="2DDDDA85" w:rsidR="00120B8F" w:rsidRDefault="00120B8F">
      <w:pPr>
        <w:rPr>
          <w:lang w:val="nl-BE"/>
        </w:rPr>
      </w:pPr>
      <w:r>
        <w:rPr>
          <w:lang w:val="nl-BE"/>
        </w:rPr>
        <w:br w:type="page"/>
      </w:r>
    </w:p>
    <w:p w14:paraId="3314DA9D" w14:textId="77777777" w:rsidR="00F44DC3" w:rsidRPr="00F44DC3" w:rsidRDefault="00F44DC3" w:rsidP="00F44DC3">
      <w:pPr>
        <w:rPr>
          <w:lang w:val="nl-BE"/>
        </w:rPr>
      </w:pPr>
    </w:p>
    <w:p w14:paraId="5C6C79EF" w14:textId="421378A6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//----------------FIELDS----------------//</w:t>
      </w:r>
    </w:p>
    <w:p w14:paraId="488EB3BE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/** A field **/</w:t>
      </w:r>
    </w:p>
    <w:p w14:paraId="25926BC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7D3D460B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"id" : 1,</w:t>
      </w:r>
    </w:p>
    <w:p w14:paraId="32B52043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"name" : "Miami Beach",</w:t>
      </w:r>
    </w:p>
    <w:p w14:paraId="69A3856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"Location" : </w:t>
      </w:r>
    </w:p>
    <w:p w14:paraId="4140A850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{</w:t>
      </w:r>
    </w:p>
    <w:p w14:paraId="6885E93D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"street": "Ocean Dr",</w:t>
      </w:r>
    </w:p>
    <w:p w14:paraId="7451C3BD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"number": "701",</w:t>
      </w:r>
    </w:p>
    <w:p w14:paraId="7FCF3027" w14:textId="2AEAEED0" w:rsidR="00F44DC3" w:rsidRDefault="00F44DC3" w:rsidP="00F44DC3">
      <w:r w:rsidRPr="00120B8F">
        <w:rPr>
          <w:lang w:val="fr-BE"/>
        </w:rPr>
        <w:t xml:space="preserve">        </w:t>
      </w:r>
      <w:r>
        <w:t>"</w:t>
      </w:r>
      <w:proofErr w:type="spellStart"/>
      <w:r>
        <w:t>zipCode</w:t>
      </w:r>
      <w:proofErr w:type="spellEnd"/>
      <w:r>
        <w:t>"</w:t>
      </w:r>
      <w:r w:rsidR="00120B8F">
        <w:t xml:space="preserve"> </w:t>
      </w:r>
      <w:r>
        <w:t>: "33139",</w:t>
      </w:r>
    </w:p>
    <w:p w14:paraId="4A774A2B" w14:textId="4F48DB43" w:rsidR="00F44DC3" w:rsidRDefault="00F44DC3" w:rsidP="00F44DC3">
      <w:r>
        <w:t xml:space="preserve">        "city"</w:t>
      </w:r>
      <w:r w:rsidR="00120B8F">
        <w:t xml:space="preserve"> </w:t>
      </w:r>
      <w:r>
        <w:t>: "Miami Beach",</w:t>
      </w:r>
    </w:p>
    <w:p w14:paraId="5D653327" w14:textId="556BD299" w:rsidR="00F44DC3" w:rsidRDefault="00F44DC3" w:rsidP="00F44DC3">
      <w:r>
        <w:t xml:space="preserve">        "country"</w:t>
      </w:r>
      <w:r w:rsidR="00120B8F">
        <w:t xml:space="preserve"> </w:t>
      </w:r>
      <w:r>
        <w:t>: "États-Unis"</w:t>
      </w:r>
    </w:p>
    <w:p w14:paraId="0E684FB7" w14:textId="77777777" w:rsidR="00F44DC3" w:rsidRPr="00F44DC3" w:rsidRDefault="00F44DC3" w:rsidP="00F44DC3">
      <w:pPr>
        <w:rPr>
          <w:lang w:val="nl-BE"/>
        </w:rPr>
      </w:pPr>
      <w:r>
        <w:t xml:space="preserve">    </w:t>
      </w:r>
      <w:r w:rsidRPr="00F44DC3">
        <w:rPr>
          <w:lang w:val="nl-BE"/>
        </w:rPr>
        <w:t>},</w:t>
      </w:r>
    </w:p>
    <w:p w14:paraId="52C6CC3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"created" : "2020-12-07",</w:t>
      </w:r>
    </w:p>
    <w:p w14:paraId="2F951E5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"updated" : "2020-12-07"</w:t>
      </w:r>
    </w:p>
    <w:p w14:paraId="06B8D615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},</w:t>
      </w:r>
    </w:p>
    <w:p w14:paraId="7BF99022" w14:textId="00085A51" w:rsidR="00120B8F" w:rsidRDefault="00120B8F">
      <w:pPr>
        <w:rPr>
          <w:lang w:val="nl-BE"/>
        </w:rPr>
      </w:pPr>
      <w:r>
        <w:rPr>
          <w:lang w:val="nl-BE"/>
        </w:rPr>
        <w:br w:type="page"/>
      </w:r>
    </w:p>
    <w:p w14:paraId="5B7D7904" w14:textId="77777777" w:rsidR="00F44DC3" w:rsidRPr="00F44DC3" w:rsidRDefault="00F44DC3" w:rsidP="00F44DC3">
      <w:pPr>
        <w:rPr>
          <w:lang w:val="nl-BE"/>
        </w:rPr>
      </w:pPr>
    </w:p>
    <w:p w14:paraId="301B6482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/** creating a new field **/</w:t>
      </w:r>
    </w:p>
    <w:p w14:paraId="25EBA85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5CA50424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"name": "Manhattan Beach",</w:t>
      </w:r>
    </w:p>
    <w:p w14:paraId="419CB55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"Location": </w:t>
      </w:r>
    </w:p>
    <w:p w14:paraId="33E4AEE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{</w:t>
      </w:r>
    </w:p>
    <w:p w14:paraId="6716C2E2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"street": "Manhattan Beach Blvd",</w:t>
      </w:r>
    </w:p>
    <w:p w14:paraId="6F3F58AD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"number": "2",</w:t>
      </w:r>
    </w:p>
    <w:p w14:paraId="6C39D95C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"zipCode": "90266",</w:t>
      </w:r>
    </w:p>
    <w:p w14:paraId="025489A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    "city": "Manhattan Beach",</w:t>
      </w:r>
    </w:p>
    <w:p w14:paraId="00315616" w14:textId="77777777" w:rsidR="00F44DC3" w:rsidRDefault="00F44DC3" w:rsidP="00F44DC3">
      <w:r w:rsidRPr="00F44DC3">
        <w:rPr>
          <w:lang w:val="nl-BE"/>
        </w:rPr>
        <w:t xml:space="preserve">        </w:t>
      </w:r>
      <w:r>
        <w:t>"country</w:t>
      </w:r>
      <w:proofErr w:type="gramStart"/>
      <w:r>
        <w:t>":</w:t>
      </w:r>
      <w:proofErr w:type="gramEnd"/>
      <w:r>
        <w:t xml:space="preserve"> "États-Unis"</w:t>
      </w:r>
    </w:p>
    <w:p w14:paraId="7FC046FC" w14:textId="77777777" w:rsidR="00F44DC3" w:rsidRDefault="00F44DC3" w:rsidP="00F44DC3">
      <w:r>
        <w:t xml:space="preserve">    }</w:t>
      </w:r>
    </w:p>
    <w:p w14:paraId="0E701CD8" w14:textId="77777777" w:rsidR="00F44DC3" w:rsidRDefault="00F44DC3" w:rsidP="00F44DC3">
      <w:r>
        <w:t>}</w:t>
      </w:r>
    </w:p>
    <w:p w14:paraId="7E0F31F4" w14:textId="77777777" w:rsidR="00F44DC3" w:rsidRDefault="00F44DC3" w:rsidP="00F44DC3"/>
    <w:p w14:paraId="27FC5348" w14:textId="77777777" w:rsidR="00F44DC3" w:rsidRDefault="00F44DC3" w:rsidP="00F44DC3">
      <w:r>
        <w:t xml:space="preserve">/** </w:t>
      </w:r>
      <w:proofErr w:type="spellStart"/>
      <w:r>
        <w:t>Booking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**/</w:t>
      </w:r>
    </w:p>
    <w:p w14:paraId="1613AB61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{</w:t>
      </w:r>
    </w:p>
    <w:p w14:paraId="0BA260E3" w14:textId="2371E4C8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"id" : 1</w:t>
      </w:r>
      <w:r w:rsidR="00120B8F">
        <w:rPr>
          <w:lang w:val="nl-BE"/>
        </w:rPr>
        <w:t>,</w:t>
      </w:r>
    </w:p>
    <w:p w14:paraId="6F6BA43A" w14:textId="636281B4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"fieldId" : 3</w:t>
      </w:r>
      <w:r w:rsidR="00120B8F">
        <w:rPr>
          <w:lang w:val="nl-BE"/>
        </w:rPr>
        <w:t>,</w:t>
      </w:r>
    </w:p>
    <w:p w14:paraId="0F883504" w14:textId="347CE086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"gameId" : 4</w:t>
      </w:r>
      <w:r w:rsidR="00120B8F">
        <w:rPr>
          <w:lang w:val="nl-BE"/>
        </w:rPr>
        <w:t>,</w:t>
      </w:r>
    </w:p>
    <w:p w14:paraId="77669C2A" w14:textId="35BE4335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"date" : "2026-08-28"</w:t>
      </w:r>
      <w:r w:rsidR="00120B8F">
        <w:rPr>
          <w:lang w:val="nl-BE"/>
        </w:rPr>
        <w:t>,</w:t>
      </w:r>
    </w:p>
    <w:p w14:paraId="3681DC90" w14:textId="5F250984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"createdAt" : "2026-08-28"</w:t>
      </w:r>
      <w:r w:rsidR="00120B8F">
        <w:rPr>
          <w:lang w:val="nl-BE"/>
        </w:rPr>
        <w:t>,</w:t>
      </w:r>
    </w:p>
    <w:p w14:paraId="2EF749F8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 xml:space="preserve">    "updatedAt" : "2026-10-31"</w:t>
      </w:r>
    </w:p>
    <w:p w14:paraId="5FDD77C6" w14:textId="77777777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t>}</w:t>
      </w:r>
    </w:p>
    <w:p w14:paraId="4E48C81C" w14:textId="77777777" w:rsidR="00F44DC3" w:rsidRPr="00F44DC3" w:rsidRDefault="00F44DC3" w:rsidP="00F44DC3">
      <w:pPr>
        <w:rPr>
          <w:lang w:val="nl-BE"/>
        </w:rPr>
      </w:pPr>
    </w:p>
    <w:p w14:paraId="2E80F210" w14:textId="77777777" w:rsidR="00120B8F" w:rsidRDefault="00120B8F">
      <w:pPr>
        <w:rPr>
          <w:lang w:val="nl-BE"/>
        </w:rPr>
      </w:pPr>
      <w:r>
        <w:rPr>
          <w:lang w:val="nl-BE"/>
        </w:rPr>
        <w:br w:type="page"/>
      </w:r>
    </w:p>
    <w:p w14:paraId="5931CA90" w14:textId="77987301" w:rsidR="00F44DC3" w:rsidRPr="00F44DC3" w:rsidRDefault="00F44DC3" w:rsidP="00F44DC3">
      <w:pPr>
        <w:rPr>
          <w:lang w:val="nl-BE"/>
        </w:rPr>
      </w:pPr>
      <w:r w:rsidRPr="00F44DC3">
        <w:rPr>
          <w:lang w:val="nl-BE"/>
        </w:rPr>
        <w:lastRenderedPageBreak/>
        <w:t>/** Booking a new field **/</w:t>
      </w:r>
    </w:p>
    <w:p w14:paraId="6634E1D5" w14:textId="77777777" w:rsidR="00F44DC3" w:rsidRPr="00120B8F" w:rsidRDefault="00F44DC3" w:rsidP="00F44DC3">
      <w:pPr>
        <w:rPr>
          <w:lang w:val="nl-BE"/>
        </w:rPr>
      </w:pPr>
      <w:r w:rsidRPr="00120B8F">
        <w:rPr>
          <w:lang w:val="nl-BE"/>
        </w:rPr>
        <w:t>{</w:t>
      </w:r>
    </w:p>
    <w:p w14:paraId="15C89B52" w14:textId="7F4EC177" w:rsidR="00F44DC3" w:rsidRPr="00120B8F" w:rsidRDefault="00F44DC3" w:rsidP="00F44DC3">
      <w:pPr>
        <w:rPr>
          <w:lang w:val="nl-BE"/>
        </w:rPr>
      </w:pPr>
      <w:r w:rsidRPr="00120B8F">
        <w:rPr>
          <w:lang w:val="nl-BE"/>
        </w:rPr>
        <w:t xml:space="preserve">    "fieldId" : 3</w:t>
      </w:r>
      <w:r w:rsidR="00120B8F" w:rsidRPr="00120B8F">
        <w:rPr>
          <w:lang w:val="nl-BE"/>
        </w:rPr>
        <w:t>,</w:t>
      </w:r>
    </w:p>
    <w:p w14:paraId="4BFB64B1" w14:textId="0B61010C" w:rsidR="00F44DC3" w:rsidRPr="00120B8F" w:rsidRDefault="00F44DC3" w:rsidP="00F44DC3">
      <w:pPr>
        <w:rPr>
          <w:lang w:val="nl-BE"/>
        </w:rPr>
      </w:pPr>
      <w:r w:rsidRPr="00120B8F">
        <w:rPr>
          <w:lang w:val="nl-BE"/>
        </w:rPr>
        <w:t xml:space="preserve">    "gameId" : 4</w:t>
      </w:r>
      <w:r w:rsidR="00120B8F">
        <w:rPr>
          <w:lang w:val="nl-BE"/>
        </w:rPr>
        <w:t>,</w:t>
      </w:r>
    </w:p>
    <w:p w14:paraId="2DD87A9F" w14:textId="6157C5DE" w:rsidR="00F44DC3" w:rsidRPr="00120B8F" w:rsidRDefault="00F44DC3" w:rsidP="00F44DC3">
      <w:pPr>
        <w:rPr>
          <w:lang w:val="nl-BE"/>
        </w:rPr>
      </w:pPr>
      <w:r w:rsidRPr="00120B8F">
        <w:rPr>
          <w:lang w:val="nl-BE"/>
        </w:rPr>
        <w:t xml:space="preserve">    "date" : "2026-04-18"</w:t>
      </w:r>
    </w:p>
    <w:p w14:paraId="109586A1" w14:textId="64E4FB07" w:rsidR="00F44DC3" w:rsidRDefault="00F44DC3" w:rsidP="00F44DC3">
      <w:r>
        <w:t>}</w:t>
      </w:r>
    </w:p>
    <w:sectPr w:rsidR="00F44DC3">
      <w:footerReference w:type="default" r:id="rId7"/>
      <w:pgSz w:w="11907" w:h="16839" w:code="9"/>
      <w:pgMar w:top="994" w:right="2174" w:bottom="1771" w:left="1483" w:header="432" w:footer="7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5293" w14:textId="77777777" w:rsidR="00F136FF" w:rsidRDefault="00F136FF">
      <w:pPr>
        <w:spacing w:after="0" w:line="240" w:lineRule="auto"/>
      </w:pPr>
      <w:r>
        <w:separator/>
      </w:r>
    </w:p>
  </w:endnote>
  <w:endnote w:type="continuationSeparator" w:id="0">
    <w:p w14:paraId="1DE8A80F" w14:textId="77777777" w:rsidR="00F136FF" w:rsidRDefault="00F1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27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19D90" w14:textId="77777777" w:rsidR="008811D8" w:rsidRDefault="00E639E4">
        <w:pPr>
          <w:pStyle w:val="Pieddepag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462F" w14:textId="77777777" w:rsidR="00F136FF" w:rsidRDefault="00F136FF">
      <w:pPr>
        <w:spacing w:after="0" w:line="240" w:lineRule="auto"/>
      </w:pPr>
      <w:r>
        <w:separator/>
      </w:r>
    </w:p>
  </w:footnote>
  <w:footnote w:type="continuationSeparator" w:id="0">
    <w:p w14:paraId="48B0E48C" w14:textId="77777777" w:rsidR="00F136FF" w:rsidRDefault="00F13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BE8D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EAC7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110C33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98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F60EE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0611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2C9D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25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0BCA0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B49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231086">
    <w:abstractNumId w:val="9"/>
  </w:num>
  <w:num w:numId="2" w16cid:durableId="1187671179">
    <w:abstractNumId w:val="7"/>
  </w:num>
  <w:num w:numId="3" w16cid:durableId="2066054883">
    <w:abstractNumId w:val="6"/>
  </w:num>
  <w:num w:numId="4" w16cid:durableId="443768853">
    <w:abstractNumId w:val="5"/>
  </w:num>
  <w:num w:numId="5" w16cid:durableId="1463381093">
    <w:abstractNumId w:val="4"/>
  </w:num>
  <w:num w:numId="6" w16cid:durableId="375282106">
    <w:abstractNumId w:val="8"/>
  </w:num>
  <w:num w:numId="7" w16cid:durableId="1441492931">
    <w:abstractNumId w:val="3"/>
  </w:num>
  <w:num w:numId="8" w16cid:durableId="1064838465">
    <w:abstractNumId w:val="2"/>
  </w:num>
  <w:num w:numId="9" w16cid:durableId="514808007">
    <w:abstractNumId w:val="1"/>
  </w:num>
  <w:num w:numId="10" w16cid:durableId="17807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7E"/>
    <w:rsid w:val="00120B8F"/>
    <w:rsid w:val="00443EB2"/>
    <w:rsid w:val="00662205"/>
    <w:rsid w:val="006A44AC"/>
    <w:rsid w:val="008811D8"/>
    <w:rsid w:val="00AA7169"/>
    <w:rsid w:val="00C63FE2"/>
    <w:rsid w:val="00CD6B51"/>
    <w:rsid w:val="00DB147E"/>
    <w:rsid w:val="00DD7670"/>
    <w:rsid w:val="00E639E4"/>
    <w:rsid w:val="00F136FF"/>
    <w:rsid w:val="00F44DC3"/>
    <w:rsid w:val="00FB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F660D"/>
  <w15:chartTrackingRefBased/>
  <w15:docId w15:val="{22A924E0-B234-EF4B-9A55-E9AE5A42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fr-FR" w:eastAsia="ja-JP" w:bidi="fr-FR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E2"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24" w:space="6" w:color="3A3A3A" w:themeColor="text2"/>
      </w:pBdr>
      <w:spacing w:after="180" w:line="240" w:lineRule="auto"/>
      <w:outlineLvl w:val="0"/>
    </w:pPr>
    <w:rPr>
      <w:rFonts w:asciiTheme="majorHAnsi" w:eastAsiaTheme="majorEastAsia" w:hAnsiTheme="majorHAnsi" w:cstheme="majorBidi"/>
      <w:b/>
      <w:caps/>
      <w:sz w:val="5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after="120" w:line="240" w:lineRule="auto"/>
      <w:outlineLvl w:val="1"/>
    </w:pPr>
    <w:rPr>
      <w:rFonts w:asciiTheme="majorHAnsi" w:eastAsiaTheme="majorEastAsia" w:hAnsiTheme="majorHAnsi" w:cstheme="majorBidi"/>
      <w:b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i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itredulivre">
    <w:name w:val="Book Title"/>
    <w:basedOn w:val="Policepardfau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</w:rPr>
  </w:style>
  <w:style w:type="paragraph" w:styleId="Titre">
    <w:name w:val="Title"/>
    <w:basedOn w:val="Normal"/>
    <w:link w:val="TitreC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TitreCar">
    <w:name w:val="Titre Car"/>
    <w:basedOn w:val="Policepardfaut"/>
    <w:link w:val="Titr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paragraph" w:styleId="Sous-titre">
    <w:name w:val="Subtitle"/>
    <w:basedOn w:val="Normal"/>
    <w:link w:val="Sous-titreCar"/>
    <w:uiPriority w:val="2"/>
    <w:qFormat/>
    <w:pPr>
      <w:numPr>
        <w:ilvl w:val="1"/>
      </w:numPr>
      <w:spacing w:after="0" w:line="240" w:lineRule="auto"/>
      <w:contextualSpacing/>
    </w:pPr>
    <w:rPr>
      <w:rFonts w:eastAsiaTheme="minorEastAsia"/>
      <w:i/>
      <w:sz w:val="48"/>
    </w:rPr>
  </w:style>
  <w:style w:type="character" w:customStyle="1" w:styleId="Sous-titreCar">
    <w:name w:val="Sous-titre Car"/>
    <w:basedOn w:val="Policepardfaut"/>
    <w:link w:val="Sous-titr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Titre1"/>
    <w:link w:val="DateC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ar">
    <w:name w:val="Date Car"/>
    <w:basedOn w:val="Policepardfaut"/>
    <w:link w:val="Date"/>
    <w:uiPriority w:val="3"/>
    <w:rPr>
      <w:sz w:val="32"/>
    </w:rPr>
  </w:style>
  <w:style w:type="paragraph" w:styleId="Pieddepage">
    <w:name w:val="footer"/>
    <w:basedOn w:val="Normal"/>
    <w:link w:val="PieddepageCar"/>
    <w:uiPriority w:val="99"/>
    <w:unhideWhenUsed/>
    <w:qFormat/>
    <w:pPr>
      <w:spacing w:after="0" w:line="240" w:lineRule="auto"/>
    </w:pPr>
    <w:rPr>
      <w:b/>
      <w:sz w:val="36"/>
    </w:rPr>
  </w:style>
  <w:style w:type="character" w:customStyle="1" w:styleId="PieddepageCar">
    <w:name w:val="Pied de page Car"/>
    <w:basedOn w:val="Policepardfaut"/>
    <w:link w:val="Pieddepage"/>
    <w:uiPriority w:val="99"/>
    <w:rPr>
      <w:b/>
      <w:sz w:val="36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qFormat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Accentuation">
    <w:name w:val="Emphasis"/>
    <w:basedOn w:val="Policepardfau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Pr>
      <w:b/>
      <w:i/>
      <w:iCs/>
      <w:sz w:val="36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CitationCar">
    <w:name w:val="Citation Car"/>
    <w:basedOn w:val="Policepardfaut"/>
    <w:link w:val="Citation"/>
    <w:uiPriority w:val="29"/>
    <w:semiHidden/>
    <w:rPr>
      <w:iCs/>
      <w:sz w:val="36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  <w:color w:val="3A3A3A" w:themeColor="text2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3A3A3A" w:themeColor="text2"/>
    </w:rPr>
  </w:style>
  <w:style w:type="character" w:styleId="Rfrencelgre">
    <w:name w:val="Subtle Reference"/>
    <w:basedOn w:val="Policepardfau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character" w:styleId="Lienhypertexte">
    <w:name w:val="Hyperlink"/>
    <w:basedOn w:val="Policepardfaut"/>
    <w:uiPriority w:val="99"/>
    <w:unhideWhenUsed/>
    <w:rsid w:val="00F44DC3"/>
    <w:rPr>
      <w:color w:val="36A3B8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4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honi/Library/Containers/com.microsoft.Word/Data/Library/Application%20Support/Microsoft/Office/16.0/DTS/fr-BE%7bF2CB14C4-358C-3541-BDC0-BBD19E388C9A%7d/%7b4363CCD8-1AA5-294C-A47B-7897493E399C%7dTF60446834-d3b2-4c3f-8d42-2aa6f892955bd825a892-f4323cda872f.dot" TargetMode="Externa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{4363CCD8-1AA5-294C-A47B-7897493E399C}TF60446834-d3b2-4c3f-8d42-2aa6f892955bd825a892-f4323cda872f.dot</Template>
  <TotalTime>0</TotalTime>
  <Pages>7</Pages>
  <Words>267</Words>
  <Characters>2173</Characters>
  <Application>Microsoft Office Word</Application>
  <DocSecurity>0</DocSecurity>
  <Lines>57</Lines>
  <Paragraphs>35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shoni</dc:creator>
  <cp:keywords/>
  <dc:description/>
  <cp:lastModifiedBy>Shoni Yawo</cp:lastModifiedBy>
  <cp:revision>2</cp:revision>
  <dcterms:created xsi:type="dcterms:W3CDTF">2026-03-27T08:37:00Z</dcterms:created>
  <dcterms:modified xsi:type="dcterms:W3CDTF">2026-03-27T08:37:00Z</dcterms:modified>
</cp:coreProperties>
</file>